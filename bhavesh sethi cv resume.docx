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EE40" w14:textId="19D95F1A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7A6DDE6" wp14:editId="7275A646">
                <wp:simplePos x="0" y="0"/>
                <wp:positionH relativeFrom="page">
                  <wp:posOffset>247650</wp:posOffset>
                </wp:positionH>
                <wp:positionV relativeFrom="paragraph">
                  <wp:posOffset>-563880</wp:posOffset>
                </wp:positionV>
                <wp:extent cx="7781925" cy="10058400"/>
                <wp:effectExtent l="19050" t="0" r="9525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925" cy="10058400"/>
                          <a:chOff x="219075" y="-6927"/>
                          <a:chExt cx="7781925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228600" y="-6927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C6CBD7" id="Group 3" o:spid="_x0000_s1026" alt="&quot;&quot;" style="position:absolute;margin-left:19.5pt;margin-top:-44.4pt;width:612.75pt;height:11in;z-index:-251656192;mso-position-horizontal-relative:page;mso-width-relative:margin" coordorigin="2190,-69" coordsize="7781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">
                <v:rect id="Rectangle 1" o:spid="_x0000_s1027" alt="Decorative" style="position:absolute;left:2286;top:-69;width:77724;height:100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300"/>
        <w:gridCol w:w="240"/>
        <w:gridCol w:w="43"/>
        <w:gridCol w:w="767"/>
        <w:gridCol w:w="2430"/>
        <w:gridCol w:w="63"/>
        <w:gridCol w:w="4977"/>
      </w:tblGrid>
      <w:tr w:rsidR="00AD0D32" w14:paraId="4BFBBD05" w14:textId="77777777" w:rsidTr="00AD0D32">
        <w:trPr>
          <w:trHeight w:val="2880"/>
        </w:trPr>
        <w:tc>
          <w:tcPr>
            <w:tcW w:w="2610" w:type="dxa"/>
            <w:gridSpan w:val="5"/>
          </w:tcPr>
          <w:p w14:paraId="2E05B364" w14:textId="1AF03D95" w:rsidR="00AD0D32" w:rsidRDefault="00805A0B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0D773B06" wp14:editId="10016450">
                  <wp:extent cx="1196340" cy="1592580"/>
                  <wp:effectExtent l="0" t="0" r="3810" b="7620"/>
                  <wp:docPr id="1833309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660" cy="1659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2BBFC844" w14:textId="7B70E377" w:rsidR="00AD0D32" w:rsidRDefault="00FB11AC" w:rsidP="00AD0D32">
            <w:pPr>
              <w:pStyle w:val="Title"/>
              <w:spacing w:after="0"/>
            </w:pPr>
            <w:r>
              <w:t xml:space="preserve">bhavesh sethi </w:t>
            </w:r>
          </w:p>
          <w:p w14:paraId="5FAC646D" w14:textId="07E57325" w:rsidR="00805A0B" w:rsidRPr="00805A0B" w:rsidRDefault="00FB11AC" w:rsidP="00805A0B">
            <w:pPr>
              <w:pStyle w:val="Subtitle"/>
              <w:rPr>
                <w:sz w:val="22"/>
              </w:rPr>
            </w:pPr>
            <w:proofErr w:type="gramStart"/>
            <w:r w:rsidRPr="009A3151">
              <w:rPr>
                <w:sz w:val="22"/>
              </w:rPr>
              <w:t>DU ,</w:t>
            </w:r>
            <w:proofErr w:type="gramEnd"/>
            <w:r w:rsidRPr="009A3151">
              <w:rPr>
                <w:sz w:val="22"/>
              </w:rPr>
              <w:t xml:space="preserve"> SOL</w:t>
            </w:r>
            <w:r w:rsidR="00AD0D32" w:rsidRPr="009A3151">
              <w:rPr>
                <w:sz w:val="22"/>
              </w:rPr>
              <w:t xml:space="preserve">| </w:t>
            </w:r>
            <w:r w:rsidRPr="009A3151">
              <w:rPr>
                <w:sz w:val="22"/>
              </w:rPr>
              <w:t>+</w:t>
            </w:r>
            <w:r w:rsidR="00C639D0">
              <w:rPr>
                <w:sz w:val="22"/>
              </w:rPr>
              <w:t>919650622582</w:t>
            </w:r>
            <w:r w:rsidR="00AD0D32" w:rsidRPr="009A3151">
              <w:rPr>
                <w:sz w:val="22"/>
              </w:rPr>
              <w:t xml:space="preserve">| </w:t>
            </w:r>
            <w:proofErr w:type="gramStart"/>
            <w:r w:rsidR="009A3151" w:rsidRPr="009A3151">
              <w:rPr>
                <w:sz w:val="22"/>
              </w:rPr>
              <w:t>AD</w:t>
            </w:r>
            <w:r w:rsidR="00C639D0">
              <w:rPr>
                <w:sz w:val="22"/>
              </w:rPr>
              <w:t>D</w:t>
            </w:r>
            <w:r w:rsidR="009A3151" w:rsidRPr="009A3151">
              <w:rPr>
                <w:sz w:val="22"/>
              </w:rPr>
              <w:t>RESS :</w:t>
            </w:r>
            <w:proofErr w:type="gramEnd"/>
            <w:r w:rsidR="009A3151" w:rsidRPr="009A3151">
              <w:rPr>
                <w:sz w:val="22"/>
              </w:rPr>
              <w:t xml:space="preserve"> 9/62 </w:t>
            </w:r>
            <w:r w:rsidR="009A3151">
              <w:rPr>
                <w:sz w:val="22"/>
              </w:rPr>
              <w:t>(A) 2</w:t>
            </w:r>
            <w:r w:rsidR="009A3151" w:rsidRPr="009A3151">
              <w:rPr>
                <w:sz w:val="22"/>
                <w:vertAlign w:val="superscript"/>
              </w:rPr>
              <w:t>ND</w:t>
            </w:r>
            <w:r w:rsidR="009A3151">
              <w:rPr>
                <w:sz w:val="22"/>
              </w:rPr>
              <w:t xml:space="preserve"> </w:t>
            </w:r>
            <w:r w:rsidR="00C639D0">
              <w:rPr>
                <w:sz w:val="22"/>
              </w:rPr>
              <w:t>FLOOR,</w:t>
            </w:r>
            <w:r w:rsidR="009A3151" w:rsidRPr="009A3151">
              <w:rPr>
                <w:sz w:val="22"/>
              </w:rPr>
              <w:t xml:space="preserve"> 9 BLOCK MOTI NAGAR</w:t>
            </w:r>
            <w:r w:rsidR="00AD0D32" w:rsidRPr="009A3151">
              <w:rPr>
                <w:sz w:val="22"/>
              </w:rPr>
              <w:t xml:space="preserve"> | </w:t>
            </w:r>
            <w:r w:rsidR="00805A0B" w:rsidRPr="00805A0B">
              <w:rPr>
                <w:sz w:val="22"/>
              </w:rPr>
              <w:t>bhaveshsethi0business@gmail.com</w:t>
            </w:r>
          </w:p>
          <w:p w14:paraId="62CDB2B3" w14:textId="77777777" w:rsidR="00FB11AC" w:rsidRPr="00036EFA" w:rsidRDefault="00FB11AC" w:rsidP="00FB11AC">
            <w:r w:rsidRPr="00036EFA">
              <w:t xml:space="preserve">Motivated and confident graduate with excellent communication and leadership skills, seeking an entry-level call </w:t>
            </w:r>
            <w:proofErr w:type="spellStart"/>
            <w:r w:rsidRPr="00036EFA">
              <w:t>centre</w:t>
            </w:r>
            <w:proofErr w:type="spellEnd"/>
            <w:r w:rsidRPr="00036EFA">
              <w:t xml:space="preserve"> position. Eager to provide high-quality customer service, resolve issues effectively, and contribute to team success. Strong ability to connect with people and manage conversations with professionalism and empathy.</w:t>
            </w:r>
          </w:p>
          <w:p w14:paraId="01198B25" w14:textId="69B36B3B" w:rsidR="00AD0D32" w:rsidRDefault="00AD0D32" w:rsidP="00DE759B"/>
        </w:tc>
      </w:tr>
      <w:tr w:rsidR="00667329" w14:paraId="77BB3E29" w14:textId="77777777" w:rsidTr="00667329">
        <w:trPr>
          <w:trHeight w:val="900"/>
        </w:trPr>
        <w:tc>
          <w:tcPr>
            <w:tcW w:w="10080" w:type="dxa"/>
            <w:gridSpan w:val="8"/>
          </w:tcPr>
          <w:p w14:paraId="138F3399" w14:textId="1A30BFED" w:rsidR="00667329" w:rsidRPr="00667329" w:rsidRDefault="00FB11AC" w:rsidP="00667329">
            <w:pPr>
              <w:pStyle w:val="Heading1"/>
            </w:pPr>
            <w:r>
              <w:t>education</w:t>
            </w:r>
          </w:p>
        </w:tc>
      </w:tr>
      <w:tr w:rsidR="00667329" w14:paraId="70E42C5E" w14:textId="77777777" w:rsidTr="00FB11AC">
        <w:trPr>
          <w:trHeight w:val="80"/>
        </w:trPr>
        <w:tc>
          <w:tcPr>
            <w:tcW w:w="1260" w:type="dxa"/>
            <w:vMerge w:val="restart"/>
          </w:tcPr>
          <w:p w14:paraId="654C92F8" w14:textId="19C1661D" w:rsidR="00667329" w:rsidRDefault="00FB11AC" w:rsidP="00667329">
            <w:pPr>
              <w:pStyle w:val="Heading3"/>
            </w:pPr>
            <w:r>
              <w:t>June 2016</w:t>
            </w:r>
          </w:p>
          <w:p w14:paraId="45AF1979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69710794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3B4CA66" wp14:editId="49C54F2B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DF1B7B1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43" w:type="dxa"/>
          </w:tcPr>
          <w:p w14:paraId="303CA3B1" w14:textId="77777777" w:rsidR="00667329" w:rsidRPr="004823C2" w:rsidRDefault="00667329" w:rsidP="00667329"/>
        </w:tc>
        <w:tc>
          <w:tcPr>
            <w:tcW w:w="8237" w:type="dxa"/>
            <w:gridSpan w:val="4"/>
            <w:vMerge w:val="restart"/>
          </w:tcPr>
          <w:p w14:paraId="2160787F" w14:textId="6740571B" w:rsidR="00667329" w:rsidRPr="004823C2" w:rsidRDefault="00C639D0" w:rsidP="00667329">
            <w:pPr>
              <w:pStyle w:val="Heading2"/>
            </w:pPr>
            <w:r>
              <w:t>91</w:t>
            </w:r>
            <w:r w:rsidR="00FB11AC">
              <w:t>Cbse 10</w:t>
            </w:r>
            <w:r w:rsidR="00FB11AC" w:rsidRPr="00FB11AC">
              <w:rPr>
                <w:vertAlign w:val="superscript"/>
              </w:rPr>
              <w:t>th</w:t>
            </w:r>
            <w:r w:rsidR="00FB11AC">
              <w:t xml:space="preserve"> </w:t>
            </w:r>
          </w:p>
          <w:p w14:paraId="239D9EDC" w14:textId="33009775" w:rsidR="00667329" w:rsidRDefault="00FB11AC" w:rsidP="00FB11AC">
            <w:r>
              <w:t>Secured 60.8% in class 10</w:t>
            </w:r>
            <w:r w:rsidRPr="00FB11AC">
              <w:rPr>
                <w:vertAlign w:val="superscript"/>
              </w:rPr>
              <w:t>th</w:t>
            </w:r>
            <w:r>
              <w:t xml:space="preserve"> </w:t>
            </w:r>
          </w:p>
        </w:tc>
      </w:tr>
      <w:tr w:rsidR="00667329" w14:paraId="77FB917D" w14:textId="77777777" w:rsidTr="00FB11AC">
        <w:trPr>
          <w:trHeight w:val="900"/>
        </w:trPr>
        <w:tc>
          <w:tcPr>
            <w:tcW w:w="1260" w:type="dxa"/>
            <w:vMerge/>
          </w:tcPr>
          <w:p w14:paraId="7C87192A" w14:textId="77777777" w:rsidR="00667329" w:rsidRDefault="00667329" w:rsidP="00EA62A2">
            <w:pPr>
              <w:pStyle w:val="Heading2"/>
            </w:pPr>
          </w:p>
        </w:tc>
        <w:tc>
          <w:tcPr>
            <w:tcW w:w="300" w:type="dxa"/>
            <w:tcBorders>
              <w:right w:val="single" w:sz="18" w:space="0" w:color="BF1E00" w:themeColor="accent1"/>
            </w:tcBorders>
          </w:tcPr>
          <w:p w14:paraId="65DD6CBF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40" w:type="dxa"/>
            <w:tcBorders>
              <w:left w:val="single" w:sz="18" w:space="0" w:color="BF1E00" w:themeColor="accent1"/>
            </w:tcBorders>
          </w:tcPr>
          <w:p w14:paraId="7AA1CB67" w14:textId="77777777" w:rsidR="00667329" w:rsidRDefault="00667329" w:rsidP="009C2411"/>
        </w:tc>
        <w:tc>
          <w:tcPr>
            <w:tcW w:w="43" w:type="dxa"/>
          </w:tcPr>
          <w:p w14:paraId="2C051D77" w14:textId="77777777" w:rsidR="00667329" w:rsidRPr="005579C9" w:rsidRDefault="00667329" w:rsidP="00DE759B"/>
        </w:tc>
        <w:tc>
          <w:tcPr>
            <w:tcW w:w="8237" w:type="dxa"/>
            <w:gridSpan w:val="4"/>
            <w:vMerge/>
          </w:tcPr>
          <w:p w14:paraId="5B481933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04EBB456" w14:textId="77777777" w:rsidTr="00FB11AC">
        <w:trPr>
          <w:trHeight w:val="117"/>
        </w:trPr>
        <w:tc>
          <w:tcPr>
            <w:tcW w:w="1260" w:type="dxa"/>
            <w:vMerge w:val="restart"/>
          </w:tcPr>
          <w:p w14:paraId="0909720F" w14:textId="308FF4AF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6BA5C01BC2B84C8DA8A3CAC7A1D9A5F2"/>
                </w:placeholder>
                <w15:appearance w15:val="hidden"/>
              </w:sdtPr>
              <w:sdtContent>
                <w:r w:rsidR="00FB11AC">
                  <w:t>Ju</w:t>
                </w:r>
                <w:r w:rsidR="009A3151">
                  <w:t>LY</w:t>
                </w:r>
                <w:r w:rsidR="00FB11AC">
                  <w:t xml:space="preserve"> 2019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4A69507D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317B1397" wp14:editId="59AB6211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A935C7B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43" w:type="dxa"/>
          </w:tcPr>
          <w:p w14:paraId="4541973D" w14:textId="77777777" w:rsidR="00667329" w:rsidRPr="005579C9" w:rsidRDefault="00667329" w:rsidP="00667329"/>
        </w:tc>
        <w:tc>
          <w:tcPr>
            <w:tcW w:w="8237" w:type="dxa"/>
            <w:gridSpan w:val="4"/>
            <w:vMerge w:val="restart"/>
          </w:tcPr>
          <w:p w14:paraId="0053D21C" w14:textId="0DCD7064" w:rsidR="00667329" w:rsidRPr="004823C2" w:rsidRDefault="00FB11AC" w:rsidP="00667329">
            <w:pPr>
              <w:pStyle w:val="Heading2"/>
            </w:pPr>
            <w:r>
              <w:t>class 12</w:t>
            </w:r>
            <w:r w:rsidRPr="00FB11AC">
              <w:rPr>
                <w:vertAlign w:val="superscript"/>
              </w:rPr>
              <w:t>th</w:t>
            </w:r>
            <w:r>
              <w:t xml:space="preserve"> </w:t>
            </w:r>
          </w:p>
          <w:p w14:paraId="40E07531" w14:textId="77777777" w:rsidR="00FB11AC" w:rsidRDefault="00FB11AC" w:rsidP="00FB11AC">
            <w:pPr>
              <w:rPr>
                <w:vertAlign w:val="superscript"/>
              </w:rPr>
            </w:pPr>
            <w:r>
              <w:t>Secured 58.8% in class 12</w:t>
            </w:r>
            <w:r w:rsidRPr="00FB11AC">
              <w:rPr>
                <w:vertAlign w:val="superscript"/>
              </w:rPr>
              <w:t>th</w:t>
            </w:r>
          </w:p>
          <w:p w14:paraId="65E425BE" w14:textId="77777777" w:rsidR="00FB11AC" w:rsidRDefault="00FB11AC" w:rsidP="00FB11AC">
            <w:pPr>
              <w:rPr>
                <w:vertAlign w:val="superscript"/>
              </w:rPr>
            </w:pPr>
          </w:p>
          <w:p w14:paraId="1C46A741" w14:textId="77777777" w:rsidR="00FB11AC" w:rsidRDefault="00FB11AC" w:rsidP="00FB11AC">
            <w:pPr>
              <w:pStyle w:val="Heading2"/>
            </w:pPr>
          </w:p>
          <w:p w14:paraId="4DC8E5B3" w14:textId="2F20DB78" w:rsidR="009A3151" w:rsidRDefault="009A3151" w:rsidP="00FB11AC">
            <w:pPr>
              <w:pStyle w:val="Heading2"/>
            </w:pPr>
            <w:r>
              <w:t>university of delhi (sol)</w:t>
            </w:r>
            <w:r w:rsidR="00FB11AC">
              <w:t xml:space="preserve"> </w:t>
            </w:r>
          </w:p>
          <w:p w14:paraId="4490DFEF" w14:textId="4377FCDB" w:rsidR="00FB11AC" w:rsidRPr="009A3151" w:rsidRDefault="009A3151" w:rsidP="00FB11AC">
            <w:pPr>
              <w:rPr>
                <w:sz w:val="32"/>
                <w:szCs w:val="32"/>
                <w:vertAlign w:val="superscript"/>
              </w:rPr>
            </w:pPr>
            <w:r w:rsidRPr="009A3151">
              <w:rPr>
                <w:sz w:val="32"/>
                <w:szCs w:val="32"/>
                <w:vertAlign w:val="superscript"/>
              </w:rPr>
              <w:t xml:space="preserve">Was awarded with degree Graduated in 2023 </w:t>
            </w:r>
            <w:proofErr w:type="gramStart"/>
            <w:r w:rsidRPr="009A3151">
              <w:rPr>
                <w:sz w:val="32"/>
                <w:szCs w:val="32"/>
                <w:vertAlign w:val="superscript"/>
              </w:rPr>
              <w:t>in  B</w:t>
            </w:r>
            <w:proofErr w:type="gramEnd"/>
            <w:r w:rsidRPr="009A3151">
              <w:rPr>
                <w:sz w:val="32"/>
                <w:szCs w:val="32"/>
                <w:vertAlign w:val="superscript"/>
              </w:rPr>
              <w:t>.A</w:t>
            </w:r>
          </w:p>
        </w:tc>
      </w:tr>
      <w:tr w:rsidR="00667329" w14:paraId="0DC0557D" w14:textId="77777777" w:rsidTr="00FB11AC">
        <w:trPr>
          <w:trHeight w:val="783"/>
        </w:trPr>
        <w:tc>
          <w:tcPr>
            <w:tcW w:w="1260" w:type="dxa"/>
            <w:vMerge/>
          </w:tcPr>
          <w:p w14:paraId="6171F8EB" w14:textId="77777777" w:rsidR="00667329" w:rsidRDefault="00667329" w:rsidP="00667329">
            <w:pPr>
              <w:pStyle w:val="Heading3"/>
            </w:pPr>
          </w:p>
        </w:tc>
        <w:tc>
          <w:tcPr>
            <w:tcW w:w="300" w:type="dxa"/>
            <w:tcBorders>
              <w:right w:val="single" w:sz="18" w:space="0" w:color="BF1E00" w:themeColor="accent1"/>
            </w:tcBorders>
          </w:tcPr>
          <w:p w14:paraId="6C67399E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40" w:type="dxa"/>
            <w:tcBorders>
              <w:left w:val="single" w:sz="18" w:space="0" w:color="BF1E00" w:themeColor="accent1"/>
            </w:tcBorders>
          </w:tcPr>
          <w:p w14:paraId="4F1A51F7" w14:textId="77777777" w:rsidR="00667329" w:rsidRDefault="00667329" w:rsidP="009C2411"/>
        </w:tc>
        <w:tc>
          <w:tcPr>
            <w:tcW w:w="43" w:type="dxa"/>
          </w:tcPr>
          <w:p w14:paraId="3FC75C67" w14:textId="77777777" w:rsidR="00667329" w:rsidRPr="005579C9" w:rsidRDefault="00667329" w:rsidP="00DE759B"/>
        </w:tc>
        <w:tc>
          <w:tcPr>
            <w:tcW w:w="8237" w:type="dxa"/>
            <w:gridSpan w:val="4"/>
            <w:vMerge/>
          </w:tcPr>
          <w:p w14:paraId="5E30B5EE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55D127B7" w14:textId="77777777" w:rsidTr="00FB11AC">
        <w:trPr>
          <w:trHeight w:val="991"/>
        </w:trPr>
        <w:tc>
          <w:tcPr>
            <w:tcW w:w="10080" w:type="dxa"/>
            <w:gridSpan w:val="8"/>
          </w:tcPr>
          <w:p w14:paraId="269C50B6" w14:textId="77777777" w:rsidR="00AD0D32" w:rsidRPr="00AD0D32" w:rsidRDefault="00AD0D32" w:rsidP="00AD0D32"/>
        </w:tc>
      </w:tr>
      <w:tr w:rsidR="00667329" w14:paraId="56049543" w14:textId="77777777" w:rsidTr="00AD0D32">
        <w:trPr>
          <w:trHeight w:val="907"/>
        </w:trPr>
        <w:tc>
          <w:tcPr>
            <w:tcW w:w="10080" w:type="dxa"/>
            <w:gridSpan w:val="8"/>
          </w:tcPr>
          <w:p w14:paraId="005C0095" w14:textId="77777777" w:rsidR="00FB11AC" w:rsidRDefault="00FB11AC" w:rsidP="00FB11AC">
            <w:pPr>
              <w:pStyle w:val="Heading2"/>
              <w:rPr>
                <w:rFonts w:eastAsiaTheme="minorHAnsi"/>
              </w:rPr>
            </w:pPr>
            <w:r>
              <w:rPr>
                <w:rFonts w:eastAsiaTheme="minorHAnsi"/>
              </w:rPr>
              <w:t>proffesional experience</w:t>
            </w:r>
          </w:p>
          <w:p w14:paraId="53ED69E7" w14:textId="01ED38EE" w:rsidR="00667329" w:rsidRPr="00FB11AC" w:rsidRDefault="00FB11AC" w:rsidP="00FB11AC">
            <w:pPr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resher</w:t>
            </w:r>
            <w:r w:rsidRPr="00FB11AC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 xml:space="preserve">Eager </w:t>
            </w:r>
            <w:r w:rsidRPr="00FB11AC">
              <w:rPr>
                <w:sz w:val="24"/>
                <w:szCs w:val="24"/>
              </w:rPr>
              <w:t>to apply knowledge and interpersonal skills in a professional call center environment</w:t>
            </w:r>
            <w:r>
              <w:rPr>
                <w:sz w:val="24"/>
                <w:szCs w:val="24"/>
              </w:rPr>
              <w:t>)</w:t>
            </w:r>
          </w:p>
        </w:tc>
      </w:tr>
      <w:tr w:rsidR="00313CEB" w14:paraId="4652E7BF" w14:textId="77777777" w:rsidTr="00FB11AC">
        <w:trPr>
          <w:trHeight w:val="270"/>
        </w:trPr>
        <w:tc>
          <w:tcPr>
            <w:tcW w:w="1260" w:type="dxa"/>
          </w:tcPr>
          <w:p w14:paraId="08DF1D16" w14:textId="0BAA8B86" w:rsidR="00313CEB" w:rsidRDefault="00313CEB" w:rsidP="00DE759B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726B7E20" w14:textId="1C267D88" w:rsidR="00313CEB" w:rsidRDefault="00313CEB" w:rsidP="00667329">
            <w:pPr>
              <w:jc w:val="center"/>
            </w:pPr>
          </w:p>
        </w:tc>
        <w:tc>
          <w:tcPr>
            <w:tcW w:w="43" w:type="dxa"/>
          </w:tcPr>
          <w:p w14:paraId="20D2871D" w14:textId="77777777" w:rsidR="00313CEB" w:rsidRPr="005579C9" w:rsidRDefault="00313CEB" w:rsidP="00667329"/>
        </w:tc>
        <w:tc>
          <w:tcPr>
            <w:tcW w:w="8237" w:type="dxa"/>
            <w:gridSpan w:val="4"/>
          </w:tcPr>
          <w:p w14:paraId="68A969F6" w14:textId="16357717" w:rsidR="00313CEB" w:rsidRPr="005579C9" w:rsidRDefault="00313CEB" w:rsidP="00457AA3"/>
        </w:tc>
      </w:tr>
      <w:tr w:rsidR="00313CEB" w14:paraId="46E0FB3F" w14:textId="77777777" w:rsidTr="00FB11AC">
        <w:trPr>
          <w:trHeight w:val="180"/>
        </w:trPr>
        <w:tc>
          <w:tcPr>
            <w:tcW w:w="1260" w:type="dxa"/>
          </w:tcPr>
          <w:p w14:paraId="76425639" w14:textId="746145EA" w:rsidR="00313CEB" w:rsidRDefault="00313CEB" w:rsidP="00DE759B">
            <w:pPr>
              <w:pStyle w:val="Heading3"/>
            </w:pPr>
          </w:p>
        </w:tc>
        <w:tc>
          <w:tcPr>
            <w:tcW w:w="540" w:type="dxa"/>
            <w:gridSpan w:val="2"/>
          </w:tcPr>
          <w:p w14:paraId="69F2C34A" w14:textId="194E856C" w:rsidR="00313CEB" w:rsidRDefault="00313CEB" w:rsidP="00667329">
            <w:pPr>
              <w:jc w:val="center"/>
            </w:pPr>
          </w:p>
        </w:tc>
        <w:tc>
          <w:tcPr>
            <w:tcW w:w="43" w:type="dxa"/>
          </w:tcPr>
          <w:p w14:paraId="213ACE05" w14:textId="77777777" w:rsidR="00313CEB" w:rsidRPr="005579C9" w:rsidRDefault="00313CEB" w:rsidP="00667329"/>
        </w:tc>
        <w:tc>
          <w:tcPr>
            <w:tcW w:w="8237" w:type="dxa"/>
            <w:gridSpan w:val="4"/>
          </w:tcPr>
          <w:p w14:paraId="2190B0F2" w14:textId="28B7413D" w:rsidR="00313CEB" w:rsidRPr="005579C9" w:rsidRDefault="00313CEB" w:rsidP="00DE759B"/>
        </w:tc>
      </w:tr>
      <w:tr w:rsidR="006307EA" w14:paraId="396DE48B" w14:textId="77777777" w:rsidTr="00FB11AC">
        <w:trPr>
          <w:trHeight w:val="727"/>
        </w:trPr>
        <w:tc>
          <w:tcPr>
            <w:tcW w:w="5040" w:type="dxa"/>
            <w:gridSpan w:val="6"/>
          </w:tcPr>
          <w:p w14:paraId="32255A7D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582C36C706194D5C92345E20BC2A6887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63" w:type="dxa"/>
          </w:tcPr>
          <w:p w14:paraId="5E0D417A" w14:textId="77777777" w:rsidR="006307EA" w:rsidRPr="005579C9" w:rsidRDefault="006307EA" w:rsidP="00AD0D32"/>
        </w:tc>
        <w:tc>
          <w:tcPr>
            <w:tcW w:w="4977" w:type="dxa"/>
          </w:tcPr>
          <w:p w14:paraId="3D95DDE1" w14:textId="77777777" w:rsidR="006307EA" w:rsidRPr="005579C9" w:rsidRDefault="00000000" w:rsidP="00AD0D32">
            <w:pPr>
              <w:pStyle w:val="Heading1"/>
            </w:pPr>
            <w:sdt>
              <w:sdtPr>
                <w:id w:val="926163282"/>
                <w:placeholder>
                  <w:docPart w:val="CA5A53D5AEA04CDB872DEC3841A375DB"/>
                </w:placeholder>
                <w:temporary/>
                <w:showingPlcHdr/>
                <w15:appearance w15:val="hidden"/>
              </w:sdtPr>
              <w:sdtContent>
                <w:r w:rsidR="006307EA">
                  <w:t>Activities</w:t>
                </w:r>
              </w:sdtContent>
            </w:sdt>
          </w:p>
        </w:tc>
      </w:tr>
      <w:tr w:rsidR="006307EA" w14:paraId="738B9E77" w14:textId="77777777" w:rsidTr="00FB11AC">
        <w:trPr>
          <w:trHeight w:val="783"/>
        </w:trPr>
        <w:tc>
          <w:tcPr>
            <w:tcW w:w="5040" w:type="dxa"/>
            <w:gridSpan w:val="6"/>
          </w:tcPr>
          <w:p w14:paraId="3682553F" w14:textId="77777777" w:rsidR="00FB11AC" w:rsidRPr="00FB11AC" w:rsidRDefault="00FB11AC" w:rsidP="00FB11AC">
            <w:pPr>
              <w:pStyle w:val="ListBullet"/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Strong Communication Skills</w:t>
            </w:r>
          </w:p>
          <w:p w14:paraId="410D1D57" w14:textId="77777777" w:rsidR="00FB11AC" w:rsidRPr="00FB11AC" w:rsidRDefault="00FB11AC" w:rsidP="00FB11AC">
            <w:pPr>
              <w:pStyle w:val="ListBullet"/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Leadership Abilities</w:t>
            </w:r>
          </w:p>
          <w:p w14:paraId="2F2B6913" w14:textId="77777777" w:rsidR="00FB11AC" w:rsidRPr="00FB11AC" w:rsidRDefault="00FB11AC" w:rsidP="00FB11AC">
            <w:pPr>
              <w:pStyle w:val="ListBullet"/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Persuasive &amp; Convincing Nature</w:t>
            </w:r>
          </w:p>
          <w:p w14:paraId="2F6AC8E8" w14:textId="77777777" w:rsidR="00FB11AC" w:rsidRPr="00FB11AC" w:rsidRDefault="00FB11AC" w:rsidP="00FB11AC">
            <w:pPr>
              <w:pStyle w:val="ListBullet"/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Active Listener</w:t>
            </w:r>
          </w:p>
          <w:p w14:paraId="2EAA3F4E" w14:textId="77777777" w:rsidR="00FB11AC" w:rsidRPr="00FB11AC" w:rsidRDefault="00FB11AC" w:rsidP="00FB11AC">
            <w:pPr>
              <w:pStyle w:val="ListBullet"/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Team Player</w:t>
            </w:r>
          </w:p>
          <w:p w14:paraId="544B50B4" w14:textId="77777777" w:rsidR="00FB11AC" w:rsidRPr="00FB11AC" w:rsidRDefault="00FB11AC" w:rsidP="00FB11AC">
            <w:pPr>
              <w:pStyle w:val="ListBullet"/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Customer-Focused Approach</w:t>
            </w:r>
          </w:p>
          <w:p w14:paraId="6863DA29" w14:textId="77777777" w:rsidR="00FB11AC" w:rsidRPr="00FB11AC" w:rsidRDefault="00FB11AC" w:rsidP="00FB11AC">
            <w:pPr>
              <w:pStyle w:val="ListBullet"/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Basic Computer Knowledge</w:t>
            </w:r>
          </w:p>
          <w:p w14:paraId="2405319B" w14:textId="717CC512" w:rsidR="006307EA" w:rsidRPr="005579C9" w:rsidRDefault="00FB11AC" w:rsidP="00FB11AC">
            <w:pPr>
              <w:pStyle w:val="ListBullet"/>
            </w:pPr>
            <w:r w:rsidRPr="00FB11AC">
              <w:rPr>
                <w:sz w:val="24"/>
                <w:szCs w:val="24"/>
              </w:rPr>
              <w:t>Quick Learner</w:t>
            </w:r>
          </w:p>
        </w:tc>
        <w:tc>
          <w:tcPr>
            <w:tcW w:w="63" w:type="dxa"/>
          </w:tcPr>
          <w:p w14:paraId="764CC293" w14:textId="77777777" w:rsidR="006307EA" w:rsidRPr="00FB11AC" w:rsidRDefault="006307EA" w:rsidP="00DE759B">
            <w:pPr>
              <w:rPr>
                <w:sz w:val="24"/>
                <w:szCs w:val="24"/>
              </w:rPr>
            </w:pPr>
          </w:p>
        </w:tc>
        <w:tc>
          <w:tcPr>
            <w:tcW w:w="4977" w:type="dxa"/>
          </w:tcPr>
          <w:p w14:paraId="5BFA3E2D" w14:textId="7F99DF63" w:rsidR="006307EA" w:rsidRPr="00FB11AC" w:rsidRDefault="00FB11AC" w:rsidP="00FB11A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Reading</w:t>
            </w:r>
          </w:p>
          <w:p w14:paraId="12D4EB2E" w14:textId="77777777" w:rsidR="00FB11AC" w:rsidRPr="00FB11AC" w:rsidRDefault="00FB11AC" w:rsidP="00FB11AC">
            <w:pPr>
              <w:rPr>
                <w:sz w:val="24"/>
                <w:szCs w:val="24"/>
              </w:rPr>
            </w:pPr>
          </w:p>
          <w:p w14:paraId="522C6785" w14:textId="77777777" w:rsidR="00FB11AC" w:rsidRDefault="00FB11AC" w:rsidP="00FB11AC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FB11AC">
              <w:rPr>
                <w:sz w:val="24"/>
                <w:szCs w:val="24"/>
              </w:rPr>
              <w:t>Acting</w:t>
            </w:r>
          </w:p>
          <w:p w14:paraId="0C8C4511" w14:textId="77777777" w:rsidR="00FB11AC" w:rsidRPr="00FB11AC" w:rsidRDefault="00FB11AC" w:rsidP="00FB11AC">
            <w:pPr>
              <w:pStyle w:val="ListParagraph"/>
              <w:rPr>
                <w:sz w:val="24"/>
                <w:szCs w:val="24"/>
              </w:rPr>
            </w:pPr>
          </w:p>
          <w:p w14:paraId="79D1753D" w14:textId="3E69FF80" w:rsidR="00FB11AC" w:rsidRPr="00FB11AC" w:rsidRDefault="00FB11AC" w:rsidP="009A3151">
            <w:pPr>
              <w:pStyle w:val="ListParagraph"/>
              <w:rPr>
                <w:sz w:val="24"/>
                <w:szCs w:val="24"/>
              </w:rPr>
            </w:pPr>
          </w:p>
        </w:tc>
      </w:tr>
    </w:tbl>
    <w:p w14:paraId="4E4B3E6E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F664F" w14:textId="77777777" w:rsidR="005C3439" w:rsidRDefault="005C3439" w:rsidP="003D42E9">
      <w:r>
        <w:separator/>
      </w:r>
    </w:p>
  </w:endnote>
  <w:endnote w:type="continuationSeparator" w:id="0">
    <w:p w14:paraId="6B7B3408" w14:textId="77777777" w:rsidR="005C3439" w:rsidRDefault="005C3439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F7895" w14:textId="77777777" w:rsidR="005C3439" w:rsidRDefault="005C3439" w:rsidP="003D42E9">
      <w:r>
        <w:separator/>
      </w:r>
    </w:p>
  </w:footnote>
  <w:footnote w:type="continuationSeparator" w:id="0">
    <w:p w14:paraId="25CA01CB" w14:textId="77777777" w:rsidR="005C3439" w:rsidRDefault="005C3439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54B"/>
    <w:multiLevelType w:val="multilevel"/>
    <w:tmpl w:val="25B0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D41FC2"/>
    <w:multiLevelType w:val="hybridMultilevel"/>
    <w:tmpl w:val="0CECF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1"/>
  </w:num>
  <w:num w:numId="2" w16cid:durableId="1210998015">
    <w:abstractNumId w:val="2"/>
  </w:num>
  <w:num w:numId="3" w16cid:durableId="1135564529">
    <w:abstractNumId w:val="0"/>
  </w:num>
  <w:num w:numId="4" w16cid:durableId="1099184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AC"/>
    <w:rsid w:val="000761F2"/>
    <w:rsid w:val="000D60A5"/>
    <w:rsid w:val="000E055C"/>
    <w:rsid w:val="000E5048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332F4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5C3439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05A0B"/>
    <w:rsid w:val="00831A55"/>
    <w:rsid w:val="008543EA"/>
    <w:rsid w:val="00865306"/>
    <w:rsid w:val="008E42E7"/>
    <w:rsid w:val="008F52BA"/>
    <w:rsid w:val="009048D2"/>
    <w:rsid w:val="00910CAE"/>
    <w:rsid w:val="00960AE6"/>
    <w:rsid w:val="009A3151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639D0"/>
    <w:rsid w:val="00C832BD"/>
    <w:rsid w:val="00D51E18"/>
    <w:rsid w:val="00D7168E"/>
    <w:rsid w:val="00DE759B"/>
    <w:rsid w:val="00E0696E"/>
    <w:rsid w:val="00EA62A2"/>
    <w:rsid w:val="00EB6FE0"/>
    <w:rsid w:val="00EC5D87"/>
    <w:rsid w:val="00EE4AD0"/>
    <w:rsid w:val="00F85A56"/>
    <w:rsid w:val="00F96D85"/>
    <w:rsid w:val="00FA4408"/>
    <w:rsid w:val="00FB0432"/>
    <w:rsid w:val="00FB11AC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0263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  <w:style w:type="paragraph" w:styleId="ListParagraph">
    <w:name w:val="List Paragraph"/>
    <w:basedOn w:val="Normal"/>
    <w:uiPriority w:val="34"/>
    <w:semiHidden/>
    <w:rsid w:val="00FB11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wa\AppData\Local\Microsoft\Office\16.0\DTS\en-IN%7bF7298EBD-C4FB-4BC1-ADDA-35AF88CA995B%7d\%7bB1196A37-4086-41B3-85E5-6F5A745BCDF1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A5C01BC2B84C8DA8A3CAC7A1D9A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9EB69-4FCF-4042-829F-0A919AD4BD56}"/>
      </w:docPartPr>
      <w:docPartBody>
        <w:p w:rsidR="00270CEB" w:rsidRDefault="00270CEB">
          <w:pPr>
            <w:pStyle w:val="6BA5C01BC2B84C8DA8A3CAC7A1D9A5F2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582C36C706194D5C92345E20BC2A68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83BE40-A2B4-4DE4-A9ED-FACB95C34059}"/>
      </w:docPartPr>
      <w:docPartBody>
        <w:p w:rsidR="00270CEB" w:rsidRDefault="00270CEB">
          <w:pPr>
            <w:pStyle w:val="582C36C706194D5C92345E20BC2A6887"/>
          </w:pPr>
          <w:r w:rsidRPr="00CF1A49">
            <w:t>Skills</w:t>
          </w:r>
        </w:p>
      </w:docPartBody>
    </w:docPart>
    <w:docPart>
      <w:docPartPr>
        <w:name w:val="CA5A53D5AEA04CDB872DEC3841A37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08279-30E7-4974-8E69-F96DACD6B293}"/>
      </w:docPartPr>
      <w:docPartBody>
        <w:p w:rsidR="00270CEB" w:rsidRDefault="00270CEB">
          <w:pPr>
            <w:pStyle w:val="CA5A53D5AEA04CDB872DEC3841A375DB"/>
          </w:pPr>
          <w:r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EB"/>
    <w:rsid w:val="000E5048"/>
    <w:rsid w:val="001C1407"/>
    <w:rsid w:val="00270CEB"/>
    <w:rsid w:val="004332F4"/>
    <w:rsid w:val="0091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BA5C01BC2B84C8DA8A3CAC7A1D9A5F2">
    <w:name w:val="6BA5C01BC2B84C8DA8A3CAC7A1D9A5F2"/>
  </w:style>
  <w:style w:type="paragraph" w:customStyle="1" w:styleId="582C36C706194D5C92345E20BC2A6887">
    <w:name w:val="582C36C706194D5C92345E20BC2A6887"/>
  </w:style>
  <w:style w:type="paragraph" w:customStyle="1" w:styleId="CA5A53D5AEA04CDB872DEC3841A375DB">
    <w:name w:val="CA5A53D5AEA04CDB872DEC3841A375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{B1196A37-4086-41B3-85E5-6F5A745BCDF1}tf16402488_win32</Template>
  <TotalTime>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2025-08-19T09:37:00Z</dcterms:created>
  <dcterms:modified xsi:type="dcterms:W3CDTF">2025-08-21T14:43:00Z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